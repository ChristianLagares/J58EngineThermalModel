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>Christian J. Lagares</w:t>
      </w:r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4C873AC3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ED4D25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EndPr/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EndPr/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EndPr/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EndPr/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EndPr/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EndPr/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EndPr/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0.8 lb/lbf hr</w:t>
            </w:r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kg/kN hr</w:t>
            </w:r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EndPr/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1.9 lb/lbf hr</w:t>
            </w:r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kg/kN hr</w:t>
            </w:r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80,285 lb</w:t>
            </w:r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EndPr/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kWh/lb</w:t>
            </w:r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EndPr/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EndPr/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EndPr/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6,500 lb</w:t>
            </w:r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EndPr/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326-450 lb/s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5.55 lb/s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17.94 lb/s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2576"/>
        <w:gridCol w:w="2358"/>
        <w:gridCol w:w="2307"/>
        <w:gridCol w:w="2119"/>
      </w:tblGrid>
      <w:tr w:rsidR="00432D24" w14:paraId="1CC084D2" w14:textId="568FFDE1" w:rsidTr="00432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76" w:type="dxa"/>
          </w:tcPr>
          <w:p w14:paraId="4C75D375" w14:textId="44FE1B8C" w:rsidR="00432D24" w:rsidRDefault="00432D24" w:rsidP="0046334B">
            <w:r>
              <w:t>Condition ID</w:t>
            </w:r>
          </w:p>
        </w:tc>
        <w:tc>
          <w:tcPr>
            <w:tcW w:w="2358" w:type="dxa"/>
          </w:tcPr>
          <w:p w14:paraId="5F3E15C8" w14:textId="4D5C08A6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2307" w:type="dxa"/>
          </w:tcPr>
          <w:p w14:paraId="6BD6712C" w14:textId="0945A44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2119" w:type="dxa"/>
          </w:tcPr>
          <w:p w14:paraId="6D0B78C7" w14:textId="632057C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432D24" w14:paraId="2DF25BAF" w14:textId="6C25548A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0B42C0E" w14:textId="369BDC38" w:rsidR="00432D24" w:rsidRDefault="00432D24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3B0ADEAB" w14:textId="61AAE8C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2307" w:type="dxa"/>
          </w:tcPr>
          <w:p w14:paraId="2B0D07D6" w14:textId="01088AD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2119" w:type="dxa"/>
          </w:tcPr>
          <w:p w14:paraId="6F2921D9" w14:textId="08D4CDA1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  <w:bookmarkStart w:id="2" w:name="_GoBack"/>
            <w:bookmarkEnd w:id="2"/>
          </w:p>
        </w:tc>
      </w:tr>
      <w:tr w:rsidR="00432D24" w14:paraId="7A8F0BDF" w14:textId="18047B72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5B4123B" w14:textId="0C08F283" w:rsidR="00432D24" w:rsidRDefault="00432D24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282C2A1E" w14:textId="2D022F6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2307" w:type="dxa"/>
          </w:tcPr>
          <w:p w14:paraId="41587BB8" w14:textId="0F586591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2119" w:type="dxa"/>
          </w:tcPr>
          <w:p w14:paraId="7F007065" w14:textId="445D3334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432D24" w14:paraId="70623899" w14:textId="4EE4C46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5CC75588" w14:textId="372C0716" w:rsidR="00432D24" w:rsidRDefault="00432D24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6629356B" w14:textId="67236E89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2307" w:type="dxa"/>
          </w:tcPr>
          <w:p w14:paraId="55F3431B" w14:textId="215343F4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2119" w:type="dxa"/>
          </w:tcPr>
          <w:p w14:paraId="3950A5F9" w14:textId="1762772B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8C1454C" w14:textId="65FC1E84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32244F7" w14:textId="1E55C0D4" w:rsidR="00432D24" w:rsidRDefault="00432D24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54BC631D" w14:textId="08F6D5C6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2307" w:type="dxa"/>
          </w:tcPr>
          <w:p w14:paraId="5A332FE5" w14:textId="4851001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2119" w:type="dxa"/>
          </w:tcPr>
          <w:p w14:paraId="142B9EB9" w14:textId="343E7B25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C452FE9" w14:textId="6874E0D8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98C5E09" w14:textId="3063BD44" w:rsidR="00432D24" w:rsidRDefault="00432D24" w:rsidP="0046334B">
            <w:r>
              <w:t>YF12A (03/18/65)</w:t>
            </w:r>
          </w:p>
        </w:tc>
        <w:tc>
          <w:tcPr>
            <w:tcW w:w="2358" w:type="dxa"/>
          </w:tcPr>
          <w:p w14:paraId="090048A1" w14:textId="5D06CC8E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2307" w:type="dxa"/>
          </w:tcPr>
          <w:p w14:paraId="6AEEF54B" w14:textId="10411F78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6E29CCD" w14:textId="38E99BB2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1C8C1418" w14:textId="1EA6589D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54BEC9D" w14:textId="11767FAE" w:rsidR="00432D24" w:rsidRDefault="00432D24" w:rsidP="0046334B">
            <w:r>
              <w:t>A12 Max Altitude at Mach 2.2</w:t>
            </w:r>
          </w:p>
        </w:tc>
        <w:tc>
          <w:tcPr>
            <w:tcW w:w="2358" w:type="dxa"/>
          </w:tcPr>
          <w:p w14:paraId="3CC11D53" w14:textId="35E2FD15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2307" w:type="dxa"/>
          </w:tcPr>
          <w:p w14:paraId="578ECE45" w14:textId="6E446A9D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EA24757" w14:textId="030035C2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5015B0C" w14:textId="6297B94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4EBAD31" w14:textId="5A34D51B" w:rsidR="00432D24" w:rsidRDefault="00432D24" w:rsidP="0046334B">
            <w:r>
              <w:t>Lake County Airport</w:t>
            </w:r>
          </w:p>
        </w:tc>
        <w:tc>
          <w:tcPr>
            <w:tcW w:w="2358" w:type="dxa"/>
          </w:tcPr>
          <w:p w14:paraId="20600DCA" w14:textId="2108515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2307" w:type="dxa"/>
          </w:tcPr>
          <w:p w14:paraId="1FFDC1D2" w14:textId="723A197D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2119" w:type="dxa"/>
          </w:tcPr>
          <w:p w14:paraId="71ACEA55" w14:textId="093A444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08623508" w14:textId="11A6A888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91FAD8B" w14:textId="285A83F4" w:rsidR="00432D24" w:rsidRDefault="00432D24" w:rsidP="0046334B">
            <w:r>
              <w:t>Lowest Altitude at Mach 1.0</w:t>
            </w:r>
          </w:p>
        </w:tc>
        <w:tc>
          <w:tcPr>
            <w:tcW w:w="2358" w:type="dxa"/>
          </w:tcPr>
          <w:p w14:paraId="1F517308" w14:textId="4E35703E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2307" w:type="dxa"/>
          </w:tcPr>
          <w:p w14:paraId="12B6C2F7" w14:textId="44441819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119" w:type="dxa"/>
          </w:tcPr>
          <w:p w14:paraId="419C2161" w14:textId="26DDC890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2CD04D4" w14:textId="1DB95404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575B5CA" w14:textId="237AA13E" w:rsidR="00432D24" w:rsidRDefault="00432D24" w:rsidP="0046334B">
            <w:r>
              <w:t>9</w:t>
            </w:r>
          </w:p>
        </w:tc>
        <w:tc>
          <w:tcPr>
            <w:tcW w:w="2358" w:type="dxa"/>
          </w:tcPr>
          <w:p w14:paraId="0FCBC34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17102E4D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69D8E5C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6536305E" w14:textId="40F3282E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1406210" w14:textId="399E5844" w:rsidR="00432D24" w:rsidRDefault="00432D24" w:rsidP="0046334B">
            <w:r>
              <w:t>10</w:t>
            </w:r>
          </w:p>
        </w:tc>
        <w:tc>
          <w:tcPr>
            <w:tcW w:w="2358" w:type="dxa"/>
          </w:tcPr>
          <w:p w14:paraId="0DFED6A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47DB284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4B594B5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2D24" w14:paraId="0938E3C3" w14:textId="3BAC589E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715D340" w14:textId="2A4FFFC8" w:rsidR="00432D24" w:rsidRDefault="00432D24" w:rsidP="0046334B">
            <w:r>
              <w:t>11</w:t>
            </w:r>
          </w:p>
        </w:tc>
        <w:tc>
          <w:tcPr>
            <w:tcW w:w="2358" w:type="dxa"/>
          </w:tcPr>
          <w:p w14:paraId="6B55F61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5BCE023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5DD08395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5B9438CB" w14:textId="2354D155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1895D632" w14:textId="5C00D0EC" w:rsidR="00432D24" w:rsidRDefault="00432D24" w:rsidP="0046334B">
            <w:r>
              <w:t>12</w:t>
            </w:r>
          </w:p>
        </w:tc>
        <w:tc>
          <w:tcPr>
            <w:tcW w:w="2358" w:type="dxa"/>
          </w:tcPr>
          <w:p w14:paraId="4746EE5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7337175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07EF7A6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EndPr/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EndPr/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EndPr/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EndPr/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FA6B763" w:rsidR="002C19A1" w:rsidRDefault="002C19A1" w:rsidP="002C19A1">
      <w:pPr>
        <w:pStyle w:val="Caption"/>
        <w:jc w:val="center"/>
      </w:pPr>
      <w:bookmarkStart w:id="3" w:name="_Ref511470874"/>
      <w:r>
        <w:t xml:space="preserve">Figure </w:t>
      </w:r>
      <w:fldSimple w:instr=" SEQ Figure \* ARABIC ">
        <w:r w:rsidR="00ED4D25">
          <w:rPr>
            <w:noProof/>
          </w:rPr>
          <w:t>2</w:t>
        </w:r>
      </w:fldSimple>
      <w:bookmarkEnd w:id="3"/>
      <w:r>
        <w:t xml:space="preserve">: Expected Inlet Performance </w:t>
      </w:r>
      <w:sdt>
        <w:sdtPr>
          <w:id w:val="1400089551"/>
          <w:citation/>
        </w:sdtPr>
        <w:sdtEndPr/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4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4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5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5"/>
      <w:r>
        <w:t>)</w:t>
      </w:r>
    </w:p>
    <w:p w14:paraId="2334B408" w14:textId="0EC8FC29" w:rsidR="00D53E81" w:rsidRPr="00DA06AD" w:rsidRDefault="00CC5BFB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6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6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EndPr/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ECD1290" w:rsidR="00D53E81" w:rsidRDefault="00ED4D25" w:rsidP="00ED4D25">
      <w:pPr>
        <w:pStyle w:val="Caption"/>
        <w:jc w:val="center"/>
      </w:pPr>
      <w:bookmarkStart w:id="7" w:name="_Ref511472857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7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EndPr/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EndPr/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6D3EE9C4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EndPr/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EndPr/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64038E21" w14:textId="73F8ED29" w:rsidR="00085CDB" w:rsidRDefault="00085CDB" w:rsidP="00085CDB">
      <w:pPr>
        <w:pStyle w:val="Heading3"/>
      </w:pPr>
      <w:r>
        <w:t>Nozzle</w:t>
      </w:r>
    </w:p>
    <w:p w14:paraId="0DFAB7F3" w14:textId="77777777" w:rsidR="00085CDB" w:rsidRDefault="00085CDB" w:rsidP="00085CDB"/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7777777" w:rsidR="004D37A5" w:rsidRDefault="004D37A5" w:rsidP="004D37A5">
      <w:pPr>
        <w:pStyle w:val="Heading3"/>
      </w:pPr>
      <w:r>
        <w:t>Validation</w:t>
      </w:r>
    </w:p>
    <w:p w14:paraId="067BCE25" w14:textId="77777777" w:rsidR="004D37A5" w:rsidRDefault="004D37A5" w:rsidP="004D37A5"/>
    <w:p w14:paraId="2FAF35C8" w14:textId="75D3FBC4" w:rsidR="00085CDB" w:rsidRDefault="004D37A5" w:rsidP="004D37A5">
      <w:r>
        <w:t>The model will be validated at takeoff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606E94FF" w14:textId="0D56F227" w:rsidR="004B4491" w:rsidRDefault="004B4491" w:rsidP="004D37A5"/>
    <w:p w14:paraId="5B946AC7" w14:textId="79A37657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Matlab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EndPr/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1"/>
      <w:footerReference w:type="default" r:id="rId12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E4DC9" w14:textId="77777777" w:rsidR="00CC5BFB" w:rsidRDefault="00CC5BFB">
      <w:r>
        <w:separator/>
      </w:r>
    </w:p>
  </w:endnote>
  <w:endnote w:type="continuationSeparator" w:id="0">
    <w:p w14:paraId="6A683A7D" w14:textId="77777777" w:rsidR="00CC5BFB" w:rsidRDefault="00CC5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DA06AD" w:rsidRDefault="00DA06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DA06AD" w:rsidRDefault="00DA06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DA06AD" w:rsidRDefault="00DA06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DA06AD" w:rsidRDefault="00DA06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5954C" w14:textId="77777777" w:rsidR="00CC5BFB" w:rsidRDefault="00CC5BFB">
      <w:r>
        <w:separator/>
      </w:r>
    </w:p>
  </w:footnote>
  <w:footnote w:type="continuationSeparator" w:id="0">
    <w:p w14:paraId="708A853D" w14:textId="77777777" w:rsidR="00CC5BFB" w:rsidRDefault="00CC5BFB">
      <w:r>
        <w:continuationSeparator/>
      </w:r>
    </w:p>
  </w:footnote>
  <w:footnote w:id="1">
    <w:p w14:paraId="638A9B58" w14:textId="77777777" w:rsidR="00DA06AD" w:rsidRDefault="00DA06A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DA06AD" w:rsidRDefault="00DA06A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DA06AD" w:rsidRDefault="00DA06A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47813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7870"/>
    <w:rsid w:val="0046334B"/>
    <w:rsid w:val="00475ED5"/>
    <w:rsid w:val="0048661A"/>
    <w:rsid w:val="00490BF1"/>
    <w:rsid w:val="00492CD5"/>
    <w:rsid w:val="00493A6F"/>
    <w:rsid w:val="004B4491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C5BFB"/>
    <w:rsid w:val="00CD6E54"/>
    <w:rsid w:val="00CE3A04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440F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0C4C4F31-A18F-3D4B-812E-DB25E7EFBDE8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356</TotalTime>
  <Pages>7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10913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40</cp:revision>
  <cp:lastPrinted>2016-06-27T18:55:00Z</cp:lastPrinted>
  <dcterms:created xsi:type="dcterms:W3CDTF">2018-03-17T19:52:00Z</dcterms:created>
  <dcterms:modified xsi:type="dcterms:W3CDTF">2018-04-14T22:38:00Z</dcterms:modified>
  <cp:category/>
</cp:coreProperties>
</file>