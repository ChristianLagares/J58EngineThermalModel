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77777777" w:rsidR="006C64AA" w:rsidRDefault="00F565BA" w:rsidP="00F565BA">
      <w:pPr>
        <w:tabs>
          <w:tab w:val="left" w:pos="288"/>
        </w:tabs>
        <w:ind w:firstLine="288"/>
      </w:pPr>
      <w:r w:rsidRPr="00F565BA">
        <w:t>Authors using Microsoft Word will first need to save the AIAA Papers_Template.dotx file in the “Templates” directory of their hard drive. To do s</w:t>
      </w:r>
      <w:r w:rsidRPr="00FB5646">
        <w:t>o, simply open the AIAA Papers_Template.dotx</w:t>
      </w:r>
      <w:r w:rsidRPr="00F565BA">
        <w:t xml:space="preserve"> file and then click “File&gt;Save As:” to save the template. [Note: Windows users will need to indicate “Save as Type&gt;Document Template (*.dot)” when asked in the dialogue box; Mac users should save the file in the “My Templates” directory.] To create a new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4C873AC3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ED4D25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6E46FD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1AEDA43C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6E46FD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6E46FD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2E939DBD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6E46FD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6E46FD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>
      <w:bookmarkStart w:id="1" w:name="_GoBack"/>
      <w:bookmarkEnd w:id="1"/>
    </w:p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52543ED0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41804E7F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48071C1D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64F9D6BA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3B1E448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200B0B59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296775BC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7822719C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32,500 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4AEA7041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699F4CB3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52938D92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7E8410A9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44B36F6D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798D0B09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6CADAA58" w14:textId="02455B07" w:rsidR="00F565BA" w:rsidRDefault="00F565BA" w:rsidP="00F565BA">
      <w:pPr>
        <w:tabs>
          <w:tab w:val="left" w:pos="288"/>
        </w:tabs>
        <w:rPr>
          <w:b/>
          <w:color w:val="000000"/>
        </w:rPr>
      </w:pPr>
    </w:p>
    <w:p w14:paraId="39C1C9C6" w14:textId="21E3914B" w:rsidR="0046334B" w:rsidRDefault="0046334B" w:rsidP="0046334B">
      <w:pPr>
        <w:pStyle w:val="Caption"/>
        <w:jc w:val="center"/>
      </w:pPr>
      <w:bookmarkStart w:id="2" w:name="_Ref5114672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2"/>
      <w:r>
        <w:t>: Validation Flight Conditions</w:t>
      </w: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6334B" w14:paraId="1CC084D2" w14:textId="77777777" w:rsidTr="004633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4C75D375" w14:textId="44FE1B8C" w:rsidR="0046334B" w:rsidRDefault="0046334B" w:rsidP="0046334B">
            <w:r>
              <w:t>Condition ID</w:t>
            </w:r>
          </w:p>
        </w:tc>
        <w:tc>
          <w:tcPr>
            <w:tcW w:w="3117" w:type="dxa"/>
          </w:tcPr>
          <w:p w14:paraId="5F3E15C8" w14:textId="4D5C08A6" w:rsidR="0046334B" w:rsidRDefault="00722D51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3117" w:type="dxa"/>
          </w:tcPr>
          <w:p w14:paraId="6BD6712C" w14:textId="0945A44A" w:rsidR="0046334B" w:rsidRDefault="00722D51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</w:tr>
      <w:tr w:rsidR="0046334B" w14:paraId="2DF25BAF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B42C0E" w14:textId="369BDC38" w:rsidR="0046334B" w:rsidRDefault="00C37A42" w:rsidP="0046334B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3B0ADEAB" w14:textId="61AAE8CB" w:rsidR="0046334B" w:rsidRDefault="00722D51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DD5413">
              <w:t xml:space="preserve"> (@ Sea level)</w:t>
            </w:r>
          </w:p>
        </w:tc>
        <w:tc>
          <w:tcPr>
            <w:tcW w:w="3117" w:type="dxa"/>
          </w:tcPr>
          <w:p w14:paraId="2B0D07D6" w14:textId="01088ADB" w:rsidR="0046334B" w:rsidRDefault="00A83905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  <w:r w:rsidR="00422390">
              <w:t>4</w:t>
            </w:r>
            <w:r>
              <w:t>2</w:t>
            </w:r>
          </w:p>
        </w:tc>
      </w:tr>
      <w:tr w:rsidR="0046334B" w14:paraId="7A8F0BDF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B4123B" w14:textId="0C08F283" w:rsidR="0046334B" w:rsidRDefault="00C37A42" w:rsidP="0046334B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82C2A1E" w14:textId="2D022F64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3117" w:type="dxa"/>
          </w:tcPr>
          <w:p w14:paraId="41587BB8" w14:textId="0F586591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</w:tr>
      <w:tr w:rsidR="0046334B" w14:paraId="70623899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C75588" w14:textId="372C0716" w:rsidR="0046334B" w:rsidRDefault="00C37A42" w:rsidP="0046334B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29356B" w14:textId="67236E89" w:rsidR="0046334B" w:rsidRDefault="009036A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3117" w:type="dxa"/>
          </w:tcPr>
          <w:p w14:paraId="55F3431B" w14:textId="215343F4" w:rsidR="0046334B" w:rsidRDefault="009036A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</w:tr>
      <w:tr w:rsidR="0046334B" w14:paraId="78C1454C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2244F7" w14:textId="1E55C0D4" w:rsidR="0046334B" w:rsidRDefault="00C37A42" w:rsidP="0046334B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BC631D" w14:textId="08F6D5C6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3117" w:type="dxa"/>
          </w:tcPr>
          <w:p w14:paraId="5A332FE5" w14:textId="48510014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</w:tr>
      <w:tr w:rsidR="0046334B" w14:paraId="6C452FE9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8C5E09" w14:textId="388E48AD" w:rsidR="0046334B" w:rsidRDefault="005865D0" w:rsidP="0046334B">
            <w:r>
              <w:t>5</w:t>
            </w:r>
          </w:p>
        </w:tc>
        <w:tc>
          <w:tcPr>
            <w:tcW w:w="3117" w:type="dxa"/>
          </w:tcPr>
          <w:p w14:paraId="090048A1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6AEEF54B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34B" w14:paraId="1C8C1418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4BEC9D" w14:textId="4586F368" w:rsidR="0046334B" w:rsidRDefault="005865D0" w:rsidP="0046334B">
            <w:r>
              <w:t>6</w:t>
            </w:r>
          </w:p>
        </w:tc>
        <w:tc>
          <w:tcPr>
            <w:tcW w:w="3117" w:type="dxa"/>
          </w:tcPr>
          <w:p w14:paraId="3CC11D53" w14:textId="77777777" w:rsidR="0046334B" w:rsidRDefault="004633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578ECE45" w14:textId="77777777" w:rsidR="0046334B" w:rsidRDefault="004633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334B" w14:paraId="65015B0C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EBAD31" w14:textId="7D1AFCA1" w:rsidR="0046334B" w:rsidRDefault="005865D0" w:rsidP="0046334B">
            <w:r>
              <w:t>7</w:t>
            </w:r>
          </w:p>
        </w:tc>
        <w:tc>
          <w:tcPr>
            <w:tcW w:w="3117" w:type="dxa"/>
          </w:tcPr>
          <w:p w14:paraId="20600DCA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FFDC1D2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08623508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1FAD8B" w14:textId="0F5AA50D" w:rsidR="00E7694B" w:rsidRDefault="005865D0" w:rsidP="0046334B">
            <w:r>
              <w:t>8</w:t>
            </w:r>
          </w:p>
        </w:tc>
        <w:tc>
          <w:tcPr>
            <w:tcW w:w="3117" w:type="dxa"/>
          </w:tcPr>
          <w:p w14:paraId="1F517308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2B6C2F7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694B" w14:paraId="62CD04D4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75B5CA" w14:textId="237AA13E" w:rsidR="00E7694B" w:rsidRDefault="005865D0" w:rsidP="0046334B">
            <w:r>
              <w:t>9</w:t>
            </w:r>
          </w:p>
        </w:tc>
        <w:tc>
          <w:tcPr>
            <w:tcW w:w="3117" w:type="dxa"/>
          </w:tcPr>
          <w:p w14:paraId="0FCBC34E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7102E4D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6536305E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406210" w14:textId="399E5844" w:rsidR="00E7694B" w:rsidRDefault="005865D0" w:rsidP="0046334B">
            <w:r>
              <w:t>10</w:t>
            </w:r>
          </w:p>
        </w:tc>
        <w:tc>
          <w:tcPr>
            <w:tcW w:w="3117" w:type="dxa"/>
          </w:tcPr>
          <w:p w14:paraId="0DFED6A8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047DB284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694B" w14:paraId="0938E3C3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715D340" w14:textId="2A4FFFC8" w:rsidR="00E7694B" w:rsidRDefault="005865D0" w:rsidP="0046334B">
            <w:r>
              <w:t>11</w:t>
            </w:r>
          </w:p>
        </w:tc>
        <w:tc>
          <w:tcPr>
            <w:tcW w:w="3117" w:type="dxa"/>
          </w:tcPr>
          <w:p w14:paraId="6B55F612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5BCE023E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5B9438CB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895D632" w14:textId="5C00D0EC" w:rsidR="00E7694B" w:rsidRDefault="005865D0" w:rsidP="0046334B">
            <w:r>
              <w:t>12</w:t>
            </w:r>
          </w:p>
        </w:tc>
        <w:tc>
          <w:tcPr>
            <w:tcW w:w="3117" w:type="dxa"/>
          </w:tcPr>
          <w:p w14:paraId="4746EE5E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07337175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8F35CD" w14:textId="77777777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FE71C96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6E46FD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691A3F3C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6E46FD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6E46FD">
            <w:rPr>
              <w:noProof/>
            </w:rPr>
            <w:t>[14]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6E46FD">
            <w:rPr>
              <w:noProof/>
            </w:rPr>
            <w:t>[15]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193C2881" w14:textId="3CE893FC" w:rsidR="00C70B92" w:rsidRDefault="00C70B92" w:rsidP="00DD5413"/>
    <w:p w14:paraId="41820CEE" w14:textId="2FC27786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C70B92">
      <w:r>
        <w:rPr>
          <w:noProof/>
        </w:rPr>
        <w:lastRenderedPageBreak/>
        <w:drawing>
          <wp:inline distT="0" distB="0" distL="0" distR="0" wp14:anchorId="65C6C2EB" wp14:editId="7CE94C2C">
            <wp:extent cx="5943600" cy="596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3FA6B763" w:rsidR="002C19A1" w:rsidRDefault="002C19A1" w:rsidP="002C19A1">
      <w:pPr>
        <w:pStyle w:val="Caption"/>
        <w:jc w:val="center"/>
      </w:pPr>
      <w:bookmarkStart w:id="3" w:name="_Ref5114708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D4D25">
        <w:rPr>
          <w:noProof/>
        </w:rPr>
        <w:t>2</w:t>
      </w:r>
      <w:r>
        <w:fldChar w:fldCharType="end"/>
      </w:r>
      <w:bookmarkEnd w:id="3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6E46FD">
            <w:rPr>
              <w:noProof/>
            </w:rPr>
            <w:t>[16]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</w:instrText>
      </w:r>
      <w:r w:rsidR="0075627E" w:rsidRPr="0075627E">
        <w:instrText xml:space="preserve">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</w:instrText>
      </w:r>
      <w:r w:rsidR="0072044D">
        <w:instrText xml:space="preserve">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4" w:name="_Ref511471476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DA06AD">
        <w:rPr>
          <w:noProof/>
        </w:rPr>
        <w:t>1</w:t>
      </w:r>
      <w:r>
        <w:fldChar w:fldCharType="end"/>
      </w:r>
      <w:bookmarkEnd w:id="4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5" w:name="_Ref511472010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DA06AD">
        <w:rPr>
          <w:noProof/>
        </w:rPr>
        <w:t>2</w:t>
      </w:r>
      <w:r>
        <w:fldChar w:fldCharType="end"/>
      </w:r>
      <w:bookmarkEnd w:id="5"/>
      <w:r>
        <w:t>)</w:t>
      </w:r>
    </w:p>
    <w:p w14:paraId="2334B408" w14:textId="0EC8FC29" w:rsidR="00D53E81" w:rsidRPr="00DA06AD" w:rsidRDefault="00A54416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6" w:name="_Ref511472622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6"/>
      <w:r>
        <w:t>)</w:t>
      </w:r>
    </w:p>
    <w:p w14:paraId="32341447" w14:textId="3CE0B972" w:rsidR="00D53E81" w:rsidRDefault="00ED4D25" w:rsidP="00ED4D25">
      <w:pPr>
        <w:pStyle w:val="Heading3"/>
      </w:pPr>
      <w:r>
        <w:lastRenderedPageBreak/>
        <w:t>Nominal EGT</w:t>
      </w:r>
    </w:p>
    <w:p w14:paraId="54D8E956" w14:textId="77777777" w:rsidR="00ED4D25" w:rsidRDefault="00ED4D25" w:rsidP="00ED4D25"/>
    <w:p w14:paraId="1437114D" w14:textId="10F30BA6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D4D25">
      <w:r>
        <w:rPr>
          <w:noProof/>
        </w:rPr>
        <w:drawing>
          <wp:inline distT="0" distB="0" distL="0" distR="0" wp14:anchorId="7F7F894A" wp14:editId="76ED72AD">
            <wp:extent cx="5878031" cy="7203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5878195" cy="720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ECD1290" w:rsidR="00D53E81" w:rsidRDefault="00ED4D25" w:rsidP="00ED4D25">
      <w:pPr>
        <w:pStyle w:val="Caption"/>
        <w:jc w:val="center"/>
      </w:pPr>
      <w:bookmarkStart w:id="7" w:name="_Ref5114728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7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329881FA" w14:textId="20D2F1F5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C6ED217" w14:textId="77777777" w:rsidR="006E46FD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6E46FD" w14:paraId="11B311F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966E8A" w14:textId="66F3A787" w:rsidR="006E46FD" w:rsidRDefault="006E46FD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1B9F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6E46FD" w14:paraId="6AC92F1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C51E0E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1EB3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6E46FD" w14:paraId="69A1E9D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1FF52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D69D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6E46FD" w14:paraId="00FCFDAF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94D8AB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48B96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6E46FD" w14:paraId="74C80FA1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9CD99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53AAB1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6E46FD" w14:paraId="1DCF841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0C90B2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17C4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6E46FD" w14:paraId="616B0EF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0B47D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CFC2A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6E46FD" w14:paraId="3EEC2DA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2A815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0850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6E46FD" w14:paraId="1B5A900C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9FCD2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E7CE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6E46FD" w14:paraId="63AABFB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54E5F0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061043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6E46FD" w14:paraId="4B18EFB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89C678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FAE2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6E46FD" w14:paraId="68459886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B1791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7ECB2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6E46FD" w14:paraId="6426A05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F92D5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4D22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6E46FD" w14:paraId="7F808AE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E266A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88E9D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6E46FD" w14:paraId="2E640BD3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5E25B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DA07A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6E46FD" w14:paraId="11D3506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267C8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84F5B8" w14:textId="5AAEE3B1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 al., "Proposal - A-11 - Appendix," Lockheed Aircraft Corporation California Division, 1959.</w:t>
                    </w:r>
                  </w:p>
                </w:tc>
              </w:tr>
              <w:tr w:rsidR="006E46FD" w14:paraId="6EAD98E2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BFB6C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D5230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14CF1209" w14:textId="77777777" w:rsidR="006E46FD" w:rsidRDefault="006E46FD">
              <w:pPr>
                <w:divId w:val="1477991586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0843B" w14:textId="77777777" w:rsidR="00387D36" w:rsidRPr="00387D36" w:rsidRDefault="00387D36" w:rsidP="00F565BA">
      <w:pPr>
        <w:rPr>
          <w:sz w:val="18"/>
        </w:rPr>
      </w:pPr>
    </w:p>
    <w:sectPr w:rsidR="00387D36" w:rsidRPr="00387D36" w:rsidSect="00594FA6">
      <w:footerReference w:type="even" r:id="rId11"/>
      <w:footerReference w:type="default" r:id="rId12"/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D4B61B" w14:textId="77777777" w:rsidR="006553C8" w:rsidRDefault="006553C8">
      <w:r>
        <w:separator/>
      </w:r>
    </w:p>
  </w:endnote>
  <w:endnote w:type="continuationSeparator" w:id="0">
    <w:p w14:paraId="43C7BE93" w14:textId="77777777" w:rsidR="006553C8" w:rsidRDefault="00655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DA06AD" w:rsidRDefault="00DA06A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DA06AD" w:rsidRDefault="00DA06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77777777" w:rsidR="00DA06AD" w:rsidRDefault="00DA06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11E29C" w14:textId="77777777" w:rsidR="00DA06AD" w:rsidRDefault="00DA06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8CD0C2" w14:textId="77777777" w:rsidR="006553C8" w:rsidRDefault="006553C8">
      <w:r>
        <w:separator/>
      </w:r>
    </w:p>
  </w:footnote>
  <w:footnote w:type="continuationSeparator" w:id="0">
    <w:p w14:paraId="39693F58" w14:textId="77777777" w:rsidR="006553C8" w:rsidRDefault="006553C8">
      <w:r>
        <w:continuationSeparator/>
      </w:r>
    </w:p>
  </w:footnote>
  <w:footnote w:id="1">
    <w:p w14:paraId="638A9B58" w14:textId="77777777" w:rsidR="00DA06AD" w:rsidRDefault="00DA06AD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DA06AD" w:rsidRDefault="00DA06AD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DA06AD" w:rsidRDefault="00DA06AD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19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5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"/>
  </w:num>
  <w:num w:numId="13">
    <w:abstractNumId w:val="4"/>
  </w:num>
  <w:num w:numId="14">
    <w:abstractNumId w:val="20"/>
  </w:num>
  <w:num w:numId="15">
    <w:abstractNumId w:val="5"/>
  </w:num>
  <w:num w:numId="16">
    <w:abstractNumId w:val="21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6"/>
  </w:num>
  <w:num w:numId="23">
    <w:abstractNumId w:val="3"/>
  </w:num>
  <w:num w:numId="24">
    <w:abstractNumId w:val="13"/>
  </w:num>
  <w:num w:numId="25">
    <w:abstractNumId w:val="12"/>
  </w:num>
  <w:num w:numId="26">
    <w:abstractNumId w:val="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82135"/>
    <w:rsid w:val="000837F5"/>
    <w:rsid w:val="00086AAF"/>
    <w:rsid w:val="00094B0F"/>
    <w:rsid w:val="000A2BBF"/>
    <w:rsid w:val="000A32CD"/>
    <w:rsid w:val="000A7E7D"/>
    <w:rsid w:val="000C353C"/>
    <w:rsid w:val="000C6181"/>
    <w:rsid w:val="000C7AFA"/>
    <w:rsid w:val="000E7B82"/>
    <w:rsid w:val="000F2801"/>
    <w:rsid w:val="000F57F7"/>
    <w:rsid w:val="001146E2"/>
    <w:rsid w:val="00122848"/>
    <w:rsid w:val="001401DA"/>
    <w:rsid w:val="00141343"/>
    <w:rsid w:val="00143CD2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228A"/>
    <w:rsid w:val="00294F72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33ED6"/>
    <w:rsid w:val="00341174"/>
    <w:rsid w:val="00343E05"/>
    <w:rsid w:val="00351F90"/>
    <w:rsid w:val="003544A8"/>
    <w:rsid w:val="0038266C"/>
    <w:rsid w:val="00387D36"/>
    <w:rsid w:val="00390F2E"/>
    <w:rsid w:val="0039506E"/>
    <w:rsid w:val="003A10DD"/>
    <w:rsid w:val="003A3AAD"/>
    <w:rsid w:val="003C01D6"/>
    <w:rsid w:val="003C2D52"/>
    <w:rsid w:val="003D5A8B"/>
    <w:rsid w:val="003F1E60"/>
    <w:rsid w:val="00403A5D"/>
    <w:rsid w:val="00411347"/>
    <w:rsid w:val="00417696"/>
    <w:rsid w:val="00422390"/>
    <w:rsid w:val="00425055"/>
    <w:rsid w:val="004268E3"/>
    <w:rsid w:val="00447870"/>
    <w:rsid w:val="0046334B"/>
    <w:rsid w:val="00475ED5"/>
    <w:rsid w:val="0048661A"/>
    <w:rsid w:val="00490BF1"/>
    <w:rsid w:val="00492CD5"/>
    <w:rsid w:val="00493A6F"/>
    <w:rsid w:val="004C1C92"/>
    <w:rsid w:val="004D1886"/>
    <w:rsid w:val="004D25CC"/>
    <w:rsid w:val="004D33F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80E8C"/>
    <w:rsid w:val="00585EC7"/>
    <w:rsid w:val="005865D0"/>
    <w:rsid w:val="00594FA6"/>
    <w:rsid w:val="00595F3E"/>
    <w:rsid w:val="005A5310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53C8"/>
    <w:rsid w:val="00666803"/>
    <w:rsid w:val="00681B0C"/>
    <w:rsid w:val="00694016"/>
    <w:rsid w:val="00695C90"/>
    <w:rsid w:val="006B0003"/>
    <w:rsid w:val="006B38BA"/>
    <w:rsid w:val="006C64AA"/>
    <w:rsid w:val="006E46FD"/>
    <w:rsid w:val="006E47D9"/>
    <w:rsid w:val="006E6DDD"/>
    <w:rsid w:val="00702BAE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4306D"/>
    <w:rsid w:val="0095602A"/>
    <w:rsid w:val="00966F73"/>
    <w:rsid w:val="009849A1"/>
    <w:rsid w:val="009B21B3"/>
    <w:rsid w:val="009C0B49"/>
    <w:rsid w:val="009C5DD1"/>
    <w:rsid w:val="009E0D9B"/>
    <w:rsid w:val="009E62E1"/>
    <w:rsid w:val="00A1533D"/>
    <w:rsid w:val="00A201E9"/>
    <w:rsid w:val="00A25100"/>
    <w:rsid w:val="00A316F9"/>
    <w:rsid w:val="00A370B9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6E5D"/>
    <w:rsid w:val="00AF1B6C"/>
    <w:rsid w:val="00B01B84"/>
    <w:rsid w:val="00B0612B"/>
    <w:rsid w:val="00B42F5B"/>
    <w:rsid w:val="00B46523"/>
    <w:rsid w:val="00B52762"/>
    <w:rsid w:val="00B6337D"/>
    <w:rsid w:val="00B636E4"/>
    <w:rsid w:val="00B6396F"/>
    <w:rsid w:val="00B71877"/>
    <w:rsid w:val="00B72088"/>
    <w:rsid w:val="00B906D9"/>
    <w:rsid w:val="00B93854"/>
    <w:rsid w:val="00B94F88"/>
    <w:rsid w:val="00BA090B"/>
    <w:rsid w:val="00BA536E"/>
    <w:rsid w:val="00BA605E"/>
    <w:rsid w:val="00BB7051"/>
    <w:rsid w:val="00BC762D"/>
    <w:rsid w:val="00BF25DE"/>
    <w:rsid w:val="00BF7719"/>
    <w:rsid w:val="00C02AD3"/>
    <w:rsid w:val="00C05933"/>
    <w:rsid w:val="00C06A9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D16AC7"/>
    <w:rsid w:val="00D45BA5"/>
    <w:rsid w:val="00D53E81"/>
    <w:rsid w:val="00D82E54"/>
    <w:rsid w:val="00D867C4"/>
    <w:rsid w:val="00D96073"/>
    <w:rsid w:val="00DA06AD"/>
    <w:rsid w:val="00DB7766"/>
    <w:rsid w:val="00DD0B90"/>
    <w:rsid w:val="00DD5413"/>
    <w:rsid w:val="00DF58CA"/>
    <w:rsid w:val="00E01E43"/>
    <w:rsid w:val="00E14670"/>
    <w:rsid w:val="00E35A6D"/>
    <w:rsid w:val="00E51300"/>
    <w:rsid w:val="00E52B67"/>
    <w:rsid w:val="00E54486"/>
    <w:rsid w:val="00E57BD7"/>
    <w:rsid w:val="00E60203"/>
    <w:rsid w:val="00E60677"/>
    <w:rsid w:val="00E7694B"/>
    <w:rsid w:val="00E94179"/>
    <w:rsid w:val="00EB4E65"/>
    <w:rsid w:val="00EC00E2"/>
    <w:rsid w:val="00EC547E"/>
    <w:rsid w:val="00EC6EC2"/>
    <w:rsid w:val="00ED0E7D"/>
    <w:rsid w:val="00ED40EA"/>
    <w:rsid w:val="00ED4D25"/>
    <w:rsid w:val="00ED621C"/>
    <w:rsid w:val="00EF24FE"/>
    <w:rsid w:val="00F02E4F"/>
    <w:rsid w:val="00F05F61"/>
    <w:rsid w:val="00F356B0"/>
    <w:rsid w:val="00F35C40"/>
    <w:rsid w:val="00F403F9"/>
    <w:rsid w:val="00F565BA"/>
    <w:rsid w:val="00F820DA"/>
    <w:rsid w:val="00FA60EC"/>
    <w:rsid w:val="00FB5646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ristianLagares/Library/Group%20Containers/UBF8T346G9.Office/User%20Content.localized/Templates.localized/AIAA%20Journal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F4"/>
    <w:rsid w:val="0055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66F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17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13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14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15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16</b:RefOrder>
  </b:Source>
</b:Sources>
</file>

<file path=customXml/itemProps1.xml><?xml version="1.0" encoding="utf-8"?>
<ds:datastoreItem xmlns:ds="http://schemas.openxmlformats.org/officeDocument/2006/customXml" ds:itemID="{76608924-964B-C644-B82F-C3932C63F0F3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Journals.dotx</Template>
  <TotalTime>325</TotalTime>
  <Pages>6</Pages>
  <Words>1421</Words>
  <Characters>8105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9507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36</cp:revision>
  <cp:lastPrinted>2016-06-27T18:55:00Z</cp:lastPrinted>
  <dcterms:created xsi:type="dcterms:W3CDTF">2018-03-17T19:52:00Z</dcterms:created>
  <dcterms:modified xsi:type="dcterms:W3CDTF">2018-04-14T16:39:00Z</dcterms:modified>
  <cp:category/>
</cp:coreProperties>
</file>