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77777777" w:rsidR="006C64AA" w:rsidRDefault="00F565BA" w:rsidP="00F565BA">
      <w:pPr>
        <w:tabs>
          <w:tab w:val="left" w:pos="288"/>
        </w:tabs>
        <w:ind w:firstLine="288"/>
      </w:pPr>
      <w:r w:rsidRPr="00F565BA">
        <w:t>Authors using Microsoft Word will first need to save the AIAA Papers_Template.dotx file in the “Templates” directory of their hard drive. To do s</w:t>
      </w:r>
      <w:r w:rsidRPr="00FB5646">
        <w:t>o, simply open the AIAA Papers_Template.dotx</w:t>
      </w:r>
      <w:r w:rsidRPr="00F565BA">
        <w:t xml:space="preserve"> file and then click “File&gt;Save As:” to save the template. [Note: Windows users will need to indicate “Save as Type&gt;Document Template (*.dot)” when asked in the dialogue box; Mac users should save the file in the “My Templates” directory.] To create a new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F6C2AFE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6E46FD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1AEDA43C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6E46FD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6E46FD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2E939DBD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6E46FD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6E46FD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52543ED0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41804E7F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48071C1D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64F9D6BA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3B1E448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200B0B59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296775BC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7822719C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32,500 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4AEA7041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699F4CB3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52938D92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7E8410A9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44B36F6D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798D0B09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6CADAA58" w14:textId="02455B07" w:rsidR="00F565BA" w:rsidRDefault="00F565BA" w:rsidP="00F565BA">
      <w:pPr>
        <w:tabs>
          <w:tab w:val="left" w:pos="288"/>
        </w:tabs>
        <w:rPr>
          <w:b/>
          <w:color w:val="000000"/>
        </w:rPr>
      </w:pPr>
    </w:p>
    <w:p w14:paraId="39C1C9C6" w14:textId="21E3914B" w:rsidR="0046334B" w:rsidRDefault="0046334B" w:rsidP="0046334B">
      <w:pPr>
        <w:pStyle w:val="Caption"/>
        <w:jc w:val="center"/>
      </w:pPr>
      <w:bookmarkStart w:id="1" w:name="_Ref511467249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1"/>
      <w:r>
        <w:t>: Validation Flight Conditions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2576"/>
        <w:gridCol w:w="2358"/>
        <w:gridCol w:w="2307"/>
        <w:gridCol w:w="2119"/>
      </w:tblGrid>
      <w:tr w:rsidR="00432D24" w14:paraId="1CC084D2" w14:textId="568FFDE1" w:rsidTr="00432D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76" w:type="dxa"/>
          </w:tcPr>
          <w:p w14:paraId="4C75D375" w14:textId="44FE1B8C" w:rsidR="00432D24" w:rsidRDefault="00432D24" w:rsidP="0046334B">
            <w:r>
              <w:t>Condition ID</w:t>
            </w:r>
          </w:p>
        </w:tc>
        <w:tc>
          <w:tcPr>
            <w:tcW w:w="2358" w:type="dxa"/>
          </w:tcPr>
          <w:p w14:paraId="5F3E15C8" w14:textId="4D5C08A6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2307" w:type="dxa"/>
          </w:tcPr>
          <w:p w14:paraId="6BD6712C" w14:textId="0945A44A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2119" w:type="dxa"/>
          </w:tcPr>
          <w:p w14:paraId="6D0B78C7" w14:textId="632057CA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432D24" w14:paraId="2DF25BAF" w14:textId="6C25548A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20B42C0E" w14:textId="369BDC38" w:rsidR="00432D24" w:rsidRDefault="00432D24" w:rsidP="0046334B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3B0ADEAB" w14:textId="61AAE8CB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2307" w:type="dxa"/>
          </w:tcPr>
          <w:p w14:paraId="2B0D07D6" w14:textId="01088ADB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2119" w:type="dxa"/>
          </w:tcPr>
          <w:p w14:paraId="6F2921D9" w14:textId="08D4CDA1" w:rsidR="00432D24" w:rsidRDefault="00F3440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7A8F0BDF" w14:textId="18047B72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45B4123B" w14:textId="0C08F283" w:rsidR="00432D24" w:rsidRDefault="00432D24" w:rsidP="0046334B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282C2A1E" w14:textId="2D022F64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2307" w:type="dxa"/>
          </w:tcPr>
          <w:p w14:paraId="41587BB8" w14:textId="0F586591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2119" w:type="dxa"/>
          </w:tcPr>
          <w:p w14:paraId="7F007065" w14:textId="445D3334" w:rsidR="00432D24" w:rsidRDefault="00F3440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432D24" w14:paraId="70623899" w14:textId="4EE4C46F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5CC75588" w14:textId="372C0716" w:rsidR="00432D24" w:rsidRDefault="00432D24" w:rsidP="0046334B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6629356B" w14:textId="67236E89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2307" w:type="dxa"/>
          </w:tcPr>
          <w:p w14:paraId="55F3431B" w14:textId="215343F4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2119" w:type="dxa"/>
          </w:tcPr>
          <w:p w14:paraId="3950A5F9" w14:textId="1762772B" w:rsidR="00432D24" w:rsidRDefault="00F3440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78C1454C" w14:textId="65FC1E84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32244F7" w14:textId="1E55C0D4" w:rsidR="00432D24" w:rsidRDefault="00432D24" w:rsidP="0046334B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54BC631D" w14:textId="08F6D5C6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2307" w:type="dxa"/>
          </w:tcPr>
          <w:p w14:paraId="5A332FE5" w14:textId="48510014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2119" w:type="dxa"/>
          </w:tcPr>
          <w:p w14:paraId="142B9EB9" w14:textId="343E7B25" w:rsidR="00432D24" w:rsidRDefault="00F3440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C452FE9" w14:textId="6874E0D8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298C5E09" w14:textId="3063BD44" w:rsidR="00432D24" w:rsidRDefault="00432D24" w:rsidP="0046334B">
            <w:r>
              <w:t>YF12A (03/18/65)</w:t>
            </w:r>
          </w:p>
        </w:tc>
        <w:tc>
          <w:tcPr>
            <w:tcW w:w="2358" w:type="dxa"/>
          </w:tcPr>
          <w:p w14:paraId="090048A1" w14:textId="5D06CC8E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2307" w:type="dxa"/>
          </w:tcPr>
          <w:p w14:paraId="6AEEF54B" w14:textId="10411F78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2119" w:type="dxa"/>
          </w:tcPr>
          <w:p w14:paraId="66E29CCD" w14:textId="38E99BB2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1C8C1418" w14:textId="1EA6589D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354BEC9D" w14:textId="11767FAE" w:rsidR="00432D24" w:rsidRDefault="00432D24" w:rsidP="0046334B">
            <w:r>
              <w:t>A12 Max Altitude at Mach 2.2</w:t>
            </w:r>
          </w:p>
        </w:tc>
        <w:tc>
          <w:tcPr>
            <w:tcW w:w="2358" w:type="dxa"/>
          </w:tcPr>
          <w:p w14:paraId="3CC11D53" w14:textId="35E2FD15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2307" w:type="dxa"/>
          </w:tcPr>
          <w:p w14:paraId="578ECE45" w14:textId="6E446A9D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2119" w:type="dxa"/>
          </w:tcPr>
          <w:p w14:paraId="6EA24757" w14:textId="030035C2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5015B0C" w14:textId="6297B94F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44EBAD31" w14:textId="5A34D51B" w:rsidR="00432D24" w:rsidRDefault="00432D24" w:rsidP="0046334B">
            <w:r>
              <w:t>Lake County Airport</w:t>
            </w:r>
          </w:p>
        </w:tc>
        <w:tc>
          <w:tcPr>
            <w:tcW w:w="2358" w:type="dxa"/>
          </w:tcPr>
          <w:p w14:paraId="20600DCA" w14:textId="2108515C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2307" w:type="dxa"/>
          </w:tcPr>
          <w:p w14:paraId="1FFDC1D2" w14:textId="723A197D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2119" w:type="dxa"/>
          </w:tcPr>
          <w:p w14:paraId="71ACEA55" w14:textId="093A444C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08623508" w14:textId="11A6A888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91FAD8B" w14:textId="285A83F4" w:rsidR="00432D24" w:rsidRDefault="00432D24" w:rsidP="0046334B">
            <w:r>
              <w:t>Lowest Altitude at Mach 1.0</w:t>
            </w:r>
          </w:p>
        </w:tc>
        <w:tc>
          <w:tcPr>
            <w:tcW w:w="2358" w:type="dxa"/>
          </w:tcPr>
          <w:p w14:paraId="1F517308" w14:textId="4E35703E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2307" w:type="dxa"/>
          </w:tcPr>
          <w:p w14:paraId="12B6C2F7" w14:textId="44441819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2119" w:type="dxa"/>
          </w:tcPr>
          <w:p w14:paraId="419C2161" w14:textId="26DDC890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2CD04D4" w14:textId="1DB95404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575B5CA" w14:textId="237AA13E" w:rsidR="00432D24" w:rsidRDefault="00432D24" w:rsidP="0046334B">
            <w:r>
              <w:t>9</w:t>
            </w:r>
          </w:p>
        </w:tc>
        <w:tc>
          <w:tcPr>
            <w:tcW w:w="2358" w:type="dxa"/>
          </w:tcPr>
          <w:p w14:paraId="0FCBC34E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17102E4D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69D8E5C2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2D24" w14:paraId="6536305E" w14:textId="40F3282E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31406210" w14:textId="399E5844" w:rsidR="00432D24" w:rsidRDefault="00432D24" w:rsidP="0046334B">
            <w:r>
              <w:t>10</w:t>
            </w:r>
          </w:p>
        </w:tc>
        <w:tc>
          <w:tcPr>
            <w:tcW w:w="2358" w:type="dxa"/>
          </w:tcPr>
          <w:p w14:paraId="0DFED6A8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047DB284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4B594B58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2D24" w14:paraId="0938E3C3" w14:textId="3BAC589E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715D340" w14:textId="2A4FFFC8" w:rsidR="00432D24" w:rsidRDefault="00432D24" w:rsidP="0046334B">
            <w:r>
              <w:t>11</w:t>
            </w:r>
          </w:p>
        </w:tc>
        <w:tc>
          <w:tcPr>
            <w:tcW w:w="2358" w:type="dxa"/>
          </w:tcPr>
          <w:p w14:paraId="6B55F612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5BCE023E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5DD08395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2D24" w14:paraId="5B9438CB" w14:textId="2354D155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1895D632" w14:textId="5C00D0EC" w:rsidR="00432D24" w:rsidRDefault="00432D24" w:rsidP="0046334B">
            <w:r>
              <w:t>12</w:t>
            </w:r>
          </w:p>
        </w:tc>
        <w:tc>
          <w:tcPr>
            <w:tcW w:w="2358" w:type="dxa"/>
          </w:tcPr>
          <w:p w14:paraId="4746EE5E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07337175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07EF7A6E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F35CD" w14:textId="77777777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FE71C96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6E46FD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46FECF79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6E46FD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6E46FD">
            <w:rPr>
              <w:noProof/>
            </w:rPr>
            <w:t>[14]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6E46FD">
            <w:rPr>
              <w:noProof/>
            </w:rPr>
            <w:t>[15]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93C2881" w14:textId="6A9F4272" w:rsidR="00C70B92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60EDF04C" wp14:editId="7749C2F0">
            <wp:extent cx="3294620" cy="393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81" cy="394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0845" w14:textId="7D692219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2</w:t>
        </w:r>
      </w:fldSimple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>[15]</w:t>
          </w:r>
          <w:r>
            <w:fldChar w:fldCharType="end"/>
          </w:r>
        </w:sdtContent>
      </w:sdt>
    </w:p>
    <w:p w14:paraId="0EE9B279" w14:textId="367078B1" w:rsidR="00337C9D" w:rsidRDefault="00337C9D" w:rsidP="00DD5413"/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13562392">
            <wp:extent cx="2299437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825" cy="32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294C832C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3</w:t>
        </w:r>
      </w:fldSimple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>[15]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5AE4AC08">
            <wp:extent cx="3124200" cy="36372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58" cy="36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1F065FA7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4</w:t>
        </w:r>
      </w:fldSimple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 xml:space="preserve"> [15]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7972E229">
            <wp:extent cx="2725858" cy="33782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811" cy="33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FFC110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 xml:space="preserve"> [15]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lastRenderedPageBreak/>
        <w:drawing>
          <wp:inline distT="0" distB="0" distL="0" distR="0" wp14:anchorId="5E95C2A5" wp14:editId="1BBE55C6">
            <wp:extent cx="3315576" cy="367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383" cy="36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30C5CCFD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B12F04">
            <w:rPr>
              <w:noProof/>
            </w:rPr>
            <w:t xml:space="preserve"> [15]</w:t>
          </w:r>
          <w:r w:rsidR="00B12F04">
            <w:fldChar w:fldCharType="end"/>
          </w:r>
        </w:sdtContent>
      </w:sdt>
    </w:p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233A1515">
            <wp:extent cx="2768600" cy="32310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419" cy="32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2F9A91B1" w:rsidR="00FD1EE0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 xml:space="preserve"> [15]</w:t>
          </w:r>
          <w:r>
            <w:fldChar w:fldCharType="end"/>
          </w:r>
        </w:sdtContent>
      </w:sdt>
    </w:p>
    <w:p w14:paraId="41820CEE" w14:textId="2FC27786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C70B92">
      <w:r>
        <w:rPr>
          <w:noProof/>
        </w:rPr>
        <w:lastRenderedPageBreak/>
        <w:drawing>
          <wp:inline distT="0" distB="0" distL="0" distR="0" wp14:anchorId="65C6C2EB" wp14:editId="7CE94C2C">
            <wp:extent cx="5943600" cy="596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0CE0B3F4" w:rsidR="002C19A1" w:rsidRDefault="002C19A1" w:rsidP="002C19A1">
      <w:pPr>
        <w:pStyle w:val="Caption"/>
        <w:jc w:val="center"/>
      </w:pPr>
      <w:bookmarkStart w:id="2" w:name="_Ref511470874"/>
      <w:r>
        <w:t xml:space="preserve">Figure </w:t>
      </w:r>
      <w:fldSimple w:instr=" SEQ Figure \* ARABIC ">
        <w:r w:rsidR="00FD1EE0">
          <w:rPr>
            <w:noProof/>
          </w:rPr>
          <w:t>8</w:t>
        </w:r>
      </w:fldSimple>
      <w:bookmarkEnd w:id="2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6E46FD">
            <w:rPr>
              <w:noProof/>
            </w:rPr>
            <w:t>[16]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3" w:name="_Ref511471476"/>
      <w:r>
        <w:t>(</w:t>
      </w:r>
      <w:fldSimple w:instr=" SEQ Equation \* ARABIC ">
        <w:r w:rsidR="00DA06AD">
          <w:rPr>
            <w:noProof/>
          </w:rPr>
          <w:t>1</w:t>
        </w:r>
      </w:fldSimple>
      <w:bookmarkEnd w:id="3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4" w:name="_Ref511472010"/>
      <w:r>
        <w:t>(</w:t>
      </w:r>
      <w:fldSimple w:instr=" SEQ Equation \* ARABIC ">
        <w:r w:rsidR="00DA06AD">
          <w:rPr>
            <w:noProof/>
          </w:rPr>
          <w:t>2</w:t>
        </w:r>
      </w:fldSimple>
      <w:bookmarkEnd w:id="4"/>
      <w:r>
        <w:t>)</w:t>
      </w:r>
    </w:p>
    <w:p w14:paraId="2334B408" w14:textId="0EC8FC29" w:rsidR="00D53E81" w:rsidRPr="00DA06AD" w:rsidRDefault="00337C9D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5" w:name="_Ref511472622"/>
      <w:r>
        <w:t>(</w:t>
      </w:r>
      <w:fldSimple w:instr=" SEQ Equation \* ARABIC ">
        <w:r>
          <w:rPr>
            <w:noProof/>
          </w:rPr>
          <w:t>3</w:t>
        </w:r>
      </w:fldSimple>
      <w:bookmarkEnd w:id="5"/>
      <w:r>
        <w:t>)</w:t>
      </w:r>
    </w:p>
    <w:p w14:paraId="32341447" w14:textId="3CE0B972" w:rsidR="00D53E81" w:rsidRDefault="00ED4D25" w:rsidP="00ED4D25">
      <w:pPr>
        <w:pStyle w:val="Heading3"/>
      </w:pPr>
      <w:r>
        <w:lastRenderedPageBreak/>
        <w:t>Nominal EGT</w:t>
      </w:r>
    </w:p>
    <w:p w14:paraId="54D8E956" w14:textId="77777777" w:rsidR="00ED4D25" w:rsidRDefault="00ED4D25" w:rsidP="00ED4D25"/>
    <w:p w14:paraId="1437114D" w14:textId="10F30BA6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D4D25">
      <w:r>
        <w:rPr>
          <w:noProof/>
        </w:rPr>
        <w:drawing>
          <wp:inline distT="0" distB="0" distL="0" distR="0" wp14:anchorId="7F7F894A" wp14:editId="76ED72AD">
            <wp:extent cx="5878031" cy="7203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5878195" cy="72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20374137" w:rsidR="00D53E81" w:rsidRDefault="00ED4D25" w:rsidP="00ED4D25">
      <w:pPr>
        <w:pStyle w:val="Caption"/>
        <w:jc w:val="center"/>
      </w:pPr>
      <w:bookmarkStart w:id="6" w:name="_Ref511472857"/>
      <w:r>
        <w:t xml:space="preserve">Figure </w:t>
      </w:r>
      <w:fldSimple w:instr=" SEQ Figure \* ARABIC ">
        <w:r w:rsidR="00FD1EE0">
          <w:rPr>
            <w:noProof/>
          </w:rPr>
          <w:t>9</w:t>
        </w:r>
      </w:fldSimple>
      <w:bookmarkEnd w:id="6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7C1C8813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6D9D4CB7" w14:textId="5A2008D0" w:rsidR="00D730ED" w:rsidRDefault="00EC27E9" w:rsidP="00EC27E9">
      <w:pPr>
        <w:pStyle w:val="Heading3"/>
      </w:pPr>
      <w:r>
        <w:lastRenderedPageBreak/>
        <w:t>Burner</w:t>
      </w:r>
    </w:p>
    <w:p w14:paraId="19FEF173" w14:textId="339E4190" w:rsidR="00EC27E9" w:rsidRDefault="00EC27E9" w:rsidP="00EC27E9"/>
    <w:p w14:paraId="5945FEB6" w14:textId="6D3EE9C4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0D76B1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0D76B1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64038E21" w14:textId="73F8ED29" w:rsidR="00085CDB" w:rsidRDefault="00085CDB" w:rsidP="00085CDB">
      <w:pPr>
        <w:pStyle w:val="Heading3"/>
      </w:pPr>
      <w:r>
        <w:t>Nozzle</w:t>
      </w:r>
    </w:p>
    <w:p w14:paraId="0DFAB7F3" w14:textId="77777777" w:rsidR="00085CDB" w:rsidRDefault="00085CDB" w:rsidP="00085CDB"/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7777777" w:rsidR="004D37A5" w:rsidRDefault="004D37A5" w:rsidP="004D37A5">
      <w:pPr>
        <w:pStyle w:val="Heading3"/>
      </w:pPr>
      <w:r>
        <w:t>Validation</w:t>
      </w:r>
    </w:p>
    <w:p w14:paraId="067BCE25" w14:textId="77777777" w:rsidR="004D37A5" w:rsidRDefault="004D37A5" w:rsidP="004D37A5"/>
    <w:p w14:paraId="2FAF35C8" w14:textId="75D3FBC4" w:rsidR="00085CDB" w:rsidRDefault="004D37A5" w:rsidP="004D37A5">
      <w:r>
        <w:t>The model will be validated at takeoff with maximum afterburner wh</w:t>
      </w:r>
      <w:r w:rsidR="004B4491">
        <w:t xml:space="preserve">ere a 34000 </w:t>
      </w:r>
      <w:proofErr w:type="spellStart"/>
      <w:r w:rsidR="004B4491">
        <w:t>lbf</w:t>
      </w:r>
      <w:proofErr w:type="spellEnd"/>
      <w:r w:rsidR="004B4491">
        <w:t xml:space="preserve"> is expected at </w:t>
      </w:r>
      <w:r>
        <w:t>1.9 pounds of JP-7 per hour per pound of thrust</w:t>
      </w:r>
      <w:r w:rsidR="004B4491">
        <w:t xml:space="preserve"> generated.</w:t>
      </w:r>
    </w:p>
    <w:p w14:paraId="606E94FF" w14:textId="0D56F227" w:rsidR="004B4491" w:rsidRDefault="004B4491" w:rsidP="004D37A5">
      <w:bookmarkStart w:id="7" w:name="_GoBack"/>
      <w:bookmarkEnd w:id="7"/>
    </w:p>
    <w:p w14:paraId="5B946AC7" w14:textId="79A37657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256A9850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C6ED217" w14:textId="77777777" w:rsidR="006E46FD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6E46FD" w14:paraId="11B311F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966E8A" w14:textId="66F3A787" w:rsidR="006E46FD" w:rsidRDefault="006E46F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B9F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6E46FD" w14:paraId="6AC92F1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C51E0E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1EB3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6E46FD" w14:paraId="69A1E9D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FF52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D69D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6E46FD" w14:paraId="00FCFDAF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4D8AB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8B96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6E46FD" w14:paraId="74C80FA1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9CD99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53AAB1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6E46FD" w14:paraId="1DCF841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C90B2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7C4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6E46FD" w14:paraId="616B0EF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B47D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CFC2A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6E46FD" w14:paraId="3EEC2DA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2A815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0850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6E46FD" w14:paraId="1B5A900C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FCD2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E7CE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6E46FD" w14:paraId="63AABFB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54E5F0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61043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6E46FD" w14:paraId="4B18EFB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9C678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FAE2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6E46FD" w14:paraId="68459886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1791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ECB2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6E46FD" w14:paraId="6426A05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F92D5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4D22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6E46FD" w14:paraId="7F808AE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E266A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88E9D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6E46FD" w14:paraId="2E640BD3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5E25B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07A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6E46FD" w14:paraId="11D3506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267C8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84F5B8" w14:textId="5AAEE3B1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 al., "Proposal - A-11 - Appendix," Lockheed Aircraft Corporation California Division, 1959.</w:t>
                    </w:r>
                  </w:p>
                </w:tc>
              </w:tr>
              <w:tr w:rsidR="006E46FD" w14:paraId="6EAD98E2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BFB6C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D5230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14CF1209" w14:textId="77777777" w:rsidR="006E46FD" w:rsidRDefault="006E46FD">
              <w:pPr>
                <w:divId w:val="1477991586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</w:p>
    <w:sectPr w:rsidR="00387D36" w:rsidRPr="00387D36" w:rsidSect="00594FA6">
      <w:footerReference w:type="even" r:id="rId17"/>
      <w:footerReference w:type="default" r:id="rId18"/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65955" w14:textId="77777777" w:rsidR="002A0B56" w:rsidRDefault="002A0B56">
      <w:r>
        <w:separator/>
      </w:r>
    </w:p>
  </w:endnote>
  <w:endnote w:type="continuationSeparator" w:id="0">
    <w:p w14:paraId="700BF000" w14:textId="77777777" w:rsidR="002A0B56" w:rsidRDefault="002A0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337C9D" w:rsidRDefault="00337C9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337C9D" w:rsidRDefault="00337C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337C9D" w:rsidRDefault="00337C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337C9D" w:rsidRDefault="00337C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05BFFB" w14:textId="77777777" w:rsidR="002A0B56" w:rsidRDefault="002A0B56">
      <w:r>
        <w:separator/>
      </w:r>
    </w:p>
  </w:footnote>
  <w:footnote w:type="continuationSeparator" w:id="0">
    <w:p w14:paraId="0F20F416" w14:textId="77777777" w:rsidR="002A0B56" w:rsidRDefault="002A0B56">
      <w:r>
        <w:continuationSeparator/>
      </w:r>
    </w:p>
  </w:footnote>
  <w:footnote w:id="1">
    <w:p w14:paraId="638A9B58" w14:textId="77777777" w:rsidR="00337C9D" w:rsidRDefault="00337C9D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337C9D" w:rsidRDefault="00337C9D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337C9D" w:rsidRDefault="00337C9D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37C9D"/>
    <w:rsid w:val="00341174"/>
    <w:rsid w:val="00343E05"/>
    <w:rsid w:val="00347813"/>
    <w:rsid w:val="00351F90"/>
    <w:rsid w:val="003544A8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9F6179"/>
    <w:rsid w:val="00A1533D"/>
    <w:rsid w:val="00A201E9"/>
    <w:rsid w:val="00A25100"/>
    <w:rsid w:val="00A316F9"/>
    <w:rsid w:val="00A370B9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612B"/>
    <w:rsid w:val="00B12F04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25DE"/>
    <w:rsid w:val="00BF7719"/>
    <w:rsid w:val="00C02AD3"/>
    <w:rsid w:val="00C05933"/>
    <w:rsid w:val="00C06A9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4480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5A6D"/>
    <w:rsid w:val="00E51300"/>
    <w:rsid w:val="00E52B67"/>
    <w:rsid w:val="00E54486"/>
    <w:rsid w:val="00E57BD7"/>
    <w:rsid w:val="00E60203"/>
    <w:rsid w:val="00E60677"/>
    <w:rsid w:val="00E7694B"/>
    <w:rsid w:val="00E94179"/>
    <w:rsid w:val="00EB4E65"/>
    <w:rsid w:val="00EC00E2"/>
    <w:rsid w:val="00EC27E9"/>
    <w:rsid w:val="00EC547E"/>
    <w:rsid w:val="00EC6EC2"/>
    <w:rsid w:val="00ED0E7D"/>
    <w:rsid w:val="00ED40EA"/>
    <w:rsid w:val="00ED4D25"/>
    <w:rsid w:val="00ED621C"/>
    <w:rsid w:val="00EF24FE"/>
    <w:rsid w:val="00F02E4F"/>
    <w:rsid w:val="00F05F61"/>
    <w:rsid w:val="00F3440F"/>
    <w:rsid w:val="00F356B0"/>
    <w:rsid w:val="00F35C40"/>
    <w:rsid w:val="00F403F9"/>
    <w:rsid w:val="00F565BA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gares/Library/Group%20Containers/UBF8T346G9.Office/User%20Content.localized/Templates.localized/AIAA%20Journal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17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13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14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15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16</b:RefOrder>
  </b:Source>
</b:Sources>
</file>

<file path=customXml/itemProps1.xml><?xml version="1.0" encoding="utf-8"?>
<ds:datastoreItem xmlns:ds="http://schemas.openxmlformats.org/officeDocument/2006/customXml" ds:itemID="{85F4F7C1-22A3-284D-A4EA-396659E7DAAC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Journals.dotx</Template>
  <TotalTime>378</TotalTime>
  <Pages>10</Pages>
  <Words>1730</Words>
  <Characters>9862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11569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41</cp:revision>
  <cp:lastPrinted>2016-06-27T18:55:00Z</cp:lastPrinted>
  <dcterms:created xsi:type="dcterms:W3CDTF">2018-03-17T19:52:00Z</dcterms:created>
  <dcterms:modified xsi:type="dcterms:W3CDTF">2018-04-14T23:18:00Z</dcterms:modified>
  <cp:category/>
</cp:coreProperties>
</file>